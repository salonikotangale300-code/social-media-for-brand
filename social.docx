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"/>
          <w:szCs w:val="2"/>
        </w:rPr>
        <w:id w:val="89512093"/>
        <w:lock w:val="sdtContentLocked"/>
        <w:group/>
      </w:sdtPr>
      <w:sdtEndPr/>
      <w:sdtContent>
        <w:sdt>
          <w:sdtPr>
            <w:alias w:val="Post Title"/>
            <w:id w:val="89512082"/>
            <w:dataBinding w:xpath="/ns0:BlogPostInfo/ns0:PostTitle" w:storeItemID="{5F329CAD-B019-4FA6-9FEF-74898909AD20}"/>
            <w:text/>
          </w:sdtPr>
          <w:sdtEndPr/>
          <w:sdtContent>
            <w:p w14:paraId="75C18B31" w14:textId="6F58CADE" w:rsidR="00651C08" w:rsidRDefault="00AA6542">
              <w:pPr>
                <w:pStyle w:val="Publishwithline"/>
              </w:pPr>
              <w:r>
                <w:t>SOCIAL MEDIA CONTENT PLAN</w:t>
              </w:r>
            </w:p>
          </w:sdtContent>
        </w:sdt>
        <w:p w14:paraId="1D05BFC7" w14:textId="77777777" w:rsidR="00651C08" w:rsidRDefault="00651C08">
          <w:pPr>
            <w:pStyle w:val="underline"/>
          </w:pPr>
        </w:p>
        <w:p w14:paraId="009AFB35" w14:textId="77777777" w:rsidR="00651C08" w:rsidRDefault="000B5366">
          <w:pPr>
            <w:pStyle w:val="PadderBetweenControlandBody"/>
          </w:pPr>
        </w:p>
      </w:sdtContent>
    </w:sdt>
    <w:p w14:paraId="54A3BF6C" w14:textId="52472AB2" w:rsidR="00651C08" w:rsidRDefault="00AA6542">
      <w:r>
        <w:t>FICTIONAL BRAND NAME: Stylish Fashion world</w:t>
      </w:r>
    </w:p>
    <w:p w14:paraId="1B7F23D8" w14:textId="7F46A069" w:rsidR="00AA6542" w:rsidRDefault="00AA6542">
      <w:r>
        <w:t xml:space="preserve">BRAND TYPE: Sustainable Faison Label </w:t>
      </w:r>
    </w:p>
    <w:p w14:paraId="28D2AD6E" w14:textId="717C50BB" w:rsidR="00AA6542" w:rsidRDefault="00AA6542">
      <w:r>
        <w:t>OBJECTIVE: The objective is to create a one- month social media content plan for Stylish Fashion world, increase brand awareness, engage customers, and highlight good quality products.</w:t>
      </w:r>
    </w:p>
    <w:p w14:paraId="2279839A" w14:textId="22328FF7" w:rsidR="00AA6542" w:rsidRDefault="00AA6542">
      <w:r>
        <w:t>30 social media post ideas.</w:t>
      </w:r>
    </w:p>
    <w:tbl>
      <w:tblPr>
        <w:tblStyle w:val="TableGrid"/>
        <w:tblW w:w="0" w:type="auto"/>
        <w:tblInd w:w="-431" w:type="dxa"/>
        <w:tblLook w:val="04A0" w:firstRow="1" w:lastRow="0" w:firstColumn="1" w:lastColumn="0" w:noHBand="0" w:noVBand="1"/>
      </w:tblPr>
      <w:tblGrid>
        <w:gridCol w:w="4579"/>
        <w:gridCol w:w="4669"/>
      </w:tblGrid>
      <w:tr w:rsidR="00AA6542" w14:paraId="51971C30" w14:textId="77777777" w:rsidTr="00E2551F">
        <w:trPr>
          <w:trHeight w:val="280"/>
        </w:trPr>
        <w:tc>
          <w:tcPr>
            <w:tcW w:w="4579" w:type="dxa"/>
          </w:tcPr>
          <w:p w14:paraId="4795A66D" w14:textId="2C1E2F48" w:rsidR="00AA6542" w:rsidRDefault="00AA6542">
            <w:r>
              <w:t xml:space="preserve">             DAY</w:t>
            </w:r>
          </w:p>
        </w:tc>
        <w:tc>
          <w:tcPr>
            <w:tcW w:w="4669" w:type="dxa"/>
          </w:tcPr>
          <w:p w14:paraId="531E6F0D" w14:textId="1C84E130" w:rsidR="00AA6542" w:rsidRDefault="00AA6542">
            <w:r>
              <w:t>Brief Description</w:t>
            </w:r>
          </w:p>
        </w:tc>
      </w:tr>
      <w:tr w:rsidR="00AA6542" w14:paraId="2E0F404A" w14:textId="77777777" w:rsidTr="00E2551F">
        <w:trPr>
          <w:trHeight w:val="499"/>
        </w:trPr>
        <w:tc>
          <w:tcPr>
            <w:tcW w:w="4579" w:type="dxa"/>
          </w:tcPr>
          <w:p w14:paraId="2D214ECE" w14:textId="11A54DF6" w:rsidR="00AA6542" w:rsidRDefault="00AA6542" w:rsidP="00AA6542">
            <w:pPr>
              <w:pStyle w:val="ListParagraph"/>
              <w:numPr>
                <w:ilvl w:val="0"/>
                <w:numId w:val="1"/>
              </w:numPr>
            </w:pPr>
            <w:r>
              <w:t xml:space="preserve">Brand introduction </w:t>
            </w:r>
          </w:p>
        </w:tc>
        <w:tc>
          <w:tcPr>
            <w:tcW w:w="4669" w:type="dxa"/>
          </w:tcPr>
          <w:p w14:paraId="71D907DB" w14:textId="4BF7B83E" w:rsidR="00AA6542" w:rsidRDefault="00690E37">
            <w:r>
              <w:t>Discover the latest trends and express your unique style with stylish Fashion World.</w:t>
            </w:r>
          </w:p>
        </w:tc>
      </w:tr>
      <w:tr w:rsidR="00AA6542" w14:paraId="5EAAC03F" w14:textId="77777777" w:rsidTr="00E2551F">
        <w:trPr>
          <w:trHeight w:val="651"/>
        </w:trPr>
        <w:tc>
          <w:tcPr>
            <w:tcW w:w="4579" w:type="dxa"/>
          </w:tcPr>
          <w:p w14:paraId="1A2227BC" w14:textId="68264A7D" w:rsidR="00AA6542" w:rsidRDefault="00A74A1E" w:rsidP="00A74A1E">
            <w:pPr>
              <w:pStyle w:val="ListParagraph"/>
              <w:numPr>
                <w:ilvl w:val="0"/>
                <w:numId w:val="1"/>
              </w:numPr>
            </w:pPr>
            <w:r>
              <w:t xml:space="preserve">What is </w:t>
            </w:r>
            <w:r w:rsidR="00122F52">
              <w:t>Sustainable Fa</w:t>
            </w:r>
            <w:r w:rsidR="009B2EBF">
              <w:t>shi</w:t>
            </w:r>
            <w:r w:rsidR="00122F52">
              <w:t>on</w:t>
            </w:r>
          </w:p>
        </w:tc>
        <w:tc>
          <w:tcPr>
            <w:tcW w:w="4669" w:type="dxa"/>
          </w:tcPr>
          <w:p w14:paraId="2B5B0A66" w14:textId="71FF6C58" w:rsidR="00AA6542" w:rsidRDefault="00690E37">
            <w:r>
              <w:t>Sustainable fashion is about looking stylish while caring for our planet.</w:t>
            </w:r>
          </w:p>
        </w:tc>
      </w:tr>
      <w:tr w:rsidR="00AA6542" w14:paraId="51998F80" w14:textId="77777777" w:rsidTr="00E2551F">
        <w:trPr>
          <w:trHeight w:val="493"/>
        </w:trPr>
        <w:tc>
          <w:tcPr>
            <w:tcW w:w="4579" w:type="dxa"/>
          </w:tcPr>
          <w:p w14:paraId="579E1EE1" w14:textId="412F6A55" w:rsidR="00AA6542" w:rsidRDefault="00885367" w:rsidP="009B2EBF">
            <w:pPr>
              <w:pStyle w:val="ListParagraph"/>
              <w:numPr>
                <w:ilvl w:val="0"/>
                <w:numId w:val="1"/>
              </w:numPr>
            </w:pPr>
            <w:r>
              <w:t>Meet our Materials</w:t>
            </w:r>
          </w:p>
        </w:tc>
        <w:tc>
          <w:tcPr>
            <w:tcW w:w="4669" w:type="dxa"/>
          </w:tcPr>
          <w:p w14:paraId="68139074" w14:textId="7B65C295" w:rsidR="00AA6542" w:rsidRDefault="00690E37">
            <w:r>
              <w:t>We use eco- friendly and comfortable materials to create stylish clothing. Our materials are carefully selected to reduce environmental impact while providing good quality and comfort.</w:t>
            </w:r>
          </w:p>
        </w:tc>
      </w:tr>
      <w:tr w:rsidR="00AA6542" w14:paraId="226CC909" w14:textId="77777777" w:rsidTr="00E2551F">
        <w:trPr>
          <w:trHeight w:val="352"/>
        </w:trPr>
        <w:tc>
          <w:tcPr>
            <w:tcW w:w="4579" w:type="dxa"/>
          </w:tcPr>
          <w:p w14:paraId="5FCEC3E4" w14:textId="77777777" w:rsidR="00AA6542" w:rsidRDefault="005669B0" w:rsidP="00885367">
            <w:pPr>
              <w:pStyle w:val="ListParagraph"/>
              <w:numPr>
                <w:ilvl w:val="0"/>
                <w:numId w:val="1"/>
              </w:numPr>
            </w:pPr>
            <w:r>
              <w:t>Outfit of the day</w:t>
            </w:r>
          </w:p>
          <w:p w14:paraId="0B2307C8" w14:textId="33FFB5F0" w:rsidR="005669B0" w:rsidRDefault="005669B0" w:rsidP="005669B0">
            <w:pPr>
              <w:pStyle w:val="ListParagraph"/>
            </w:pPr>
          </w:p>
        </w:tc>
        <w:tc>
          <w:tcPr>
            <w:tcW w:w="4669" w:type="dxa"/>
          </w:tcPr>
          <w:p w14:paraId="59EE34CF" w14:textId="413E7EA3" w:rsidR="00AA6542" w:rsidRDefault="00690E37">
            <w:r>
              <w:t>Show a stylish and comfortable outfit that is perfect for everyday wear.</w:t>
            </w:r>
          </w:p>
        </w:tc>
      </w:tr>
      <w:tr w:rsidR="00AA6542" w14:paraId="3BC3EB04" w14:textId="77777777" w:rsidTr="00E2551F">
        <w:trPr>
          <w:trHeight w:val="280"/>
        </w:trPr>
        <w:tc>
          <w:tcPr>
            <w:tcW w:w="4579" w:type="dxa"/>
          </w:tcPr>
          <w:p w14:paraId="1F99DF37" w14:textId="77777777" w:rsidR="00AA6542" w:rsidRDefault="00667FD2" w:rsidP="005669B0">
            <w:pPr>
              <w:pStyle w:val="ListParagraph"/>
              <w:numPr>
                <w:ilvl w:val="0"/>
                <w:numId w:val="1"/>
              </w:numPr>
            </w:pPr>
            <w:r>
              <w:t>Fashion Tip</w:t>
            </w:r>
          </w:p>
          <w:p w14:paraId="42691DF5" w14:textId="41D84408" w:rsidR="00667FD2" w:rsidRDefault="00667FD2" w:rsidP="00667FD2">
            <w:pPr>
              <w:ind w:left="360"/>
            </w:pPr>
          </w:p>
        </w:tc>
        <w:tc>
          <w:tcPr>
            <w:tcW w:w="4669" w:type="dxa"/>
          </w:tcPr>
          <w:p w14:paraId="55AF28FA" w14:textId="6CCB3A59" w:rsidR="00AA6542" w:rsidRDefault="00C97846">
            <w:r>
              <w:t>Choose clothes that fit you well and match your personal style. Keep your outfit simple, comfortable, and stylish.</w:t>
            </w:r>
          </w:p>
        </w:tc>
      </w:tr>
      <w:tr w:rsidR="00AA6542" w14:paraId="29984095" w14:textId="77777777" w:rsidTr="00E2551F">
        <w:trPr>
          <w:trHeight w:val="280"/>
        </w:trPr>
        <w:tc>
          <w:tcPr>
            <w:tcW w:w="4579" w:type="dxa"/>
          </w:tcPr>
          <w:p w14:paraId="3C6C58FF" w14:textId="77777777" w:rsidR="00AA6542" w:rsidRDefault="00326E6F" w:rsidP="00667FD2">
            <w:pPr>
              <w:pStyle w:val="ListParagraph"/>
              <w:numPr>
                <w:ilvl w:val="0"/>
                <w:numId w:val="1"/>
              </w:numPr>
            </w:pPr>
            <w:r>
              <w:t>Behind the Scenes</w:t>
            </w:r>
          </w:p>
          <w:p w14:paraId="661BDD61" w14:textId="7F76B35E" w:rsidR="00326E6F" w:rsidRDefault="00326E6F" w:rsidP="00326E6F">
            <w:pPr>
              <w:pStyle w:val="ListParagraph"/>
            </w:pPr>
          </w:p>
        </w:tc>
        <w:tc>
          <w:tcPr>
            <w:tcW w:w="4669" w:type="dxa"/>
          </w:tcPr>
          <w:p w14:paraId="5608C5C7" w14:textId="2F348689" w:rsidR="00AA6542" w:rsidRDefault="00C97846">
            <w:r>
              <w:t>Take a look how our stylish outfits are designed and created. Get a glimpse of the creative process, from choosing materials to making the final product.</w:t>
            </w:r>
          </w:p>
        </w:tc>
      </w:tr>
      <w:tr w:rsidR="00AA6542" w14:paraId="28A56698" w14:textId="77777777" w:rsidTr="00E2551F">
        <w:trPr>
          <w:trHeight w:val="294"/>
        </w:trPr>
        <w:tc>
          <w:tcPr>
            <w:tcW w:w="4579" w:type="dxa"/>
          </w:tcPr>
          <w:p w14:paraId="6553C2EC" w14:textId="77777777" w:rsidR="00AA6542" w:rsidRDefault="00326E6F" w:rsidP="00326E6F">
            <w:pPr>
              <w:pStyle w:val="ListParagraph"/>
              <w:numPr>
                <w:ilvl w:val="0"/>
                <w:numId w:val="1"/>
              </w:numPr>
            </w:pPr>
            <w:r>
              <w:t>Cu</w:t>
            </w:r>
            <w:r w:rsidR="00CF71C6">
              <w:t xml:space="preserve">stomer Review </w:t>
            </w:r>
          </w:p>
          <w:p w14:paraId="50F24D13" w14:textId="31468825" w:rsidR="00CF71C6" w:rsidRDefault="00CF71C6" w:rsidP="00CF71C6">
            <w:pPr>
              <w:pStyle w:val="ListParagraph"/>
            </w:pPr>
          </w:p>
        </w:tc>
        <w:tc>
          <w:tcPr>
            <w:tcW w:w="4669" w:type="dxa"/>
          </w:tcPr>
          <w:p w14:paraId="7A83AD89" w14:textId="11D53BF3" w:rsidR="00AA6542" w:rsidRDefault="00C97846">
            <w:r>
              <w:t>Our customers love the quality, comfort, and stylish design of our outfits. Their positive feedback inspires us to keep creating better fashion.</w:t>
            </w:r>
          </w:p>
        </w:tc>
      </w:tr>
      <w:tr w:rsidR="00AA6542" w14:paraId="424DFB9A" w14:textId="77777777" w:rsidTr="00E2551F">
        <w:trPr>
          <w:trHeight w:val="280"/>
        </w:trPr>
        <w:tc>
          <w:tcPr>
            <w:tcW w:w="4579" w:type="dxa"/>
          </w:tcPr>
          <w:p w14:paraId="35CEE1BD" w14:textId="77777777" w:rsidR="00AA6542" w:rsidRDefault="00BB210E" w:rsidP="00393ED2">
            <w:pPr>
              <w:pStyle w:val="ListParagraph"/>
              <w:numPr>
                <w:ilvl w:val="0"/>
                <w:numId w:val="1"/>
              </w:numPr>
            </w:pPr>
            <w:r>
              <w:t xml:space="preserve">Product </w:t>
            </w:r>
            <w:r w:rsidR="00964255">
              <w:t>Highlights</w:t>
            </w:r>
          </w:p>
          <w:p w14:paraId="6C5D9894" w14:textId="6BD527E9" w:rsidR="00964255" w:rsidRDefault="00964255" w:rsidP="00964255">
            <w:pPr>
              <w:pStyle w:val="ListParagraph"/>
            </w:pPr>
          </w:p>
        </w:tc>
        <w:tc>
          <w:tcPr>
            <w:tcW w:w="4669" w:type="dxa"/>
          </w:tcPr>
          <w:p w14:paraId="5DB34AEB" w14:textId="003126D3" w:rsidR="00AA6542" w:rsidRDefault="00C97846">
            <w:r>
              <w:t>Our products are stylish, comfortable and made with quality materials. Each outfit is designed to give you to trendy look while ensuring comfort and durability.</w:t>
            </w:r>
          </w:p>
        </w:tc>
      </w:tr>
      <w:tr w:rsidR="00AA6542" w14:paraId="769A425D" w14:textId="77777777" w:rsidTr="00E2551F">
        <w:trPr>
          <w:trHeight w:val="280"/>
        </w:trPr>
        <w:tc>
          <w:tcPr>
            <w:tcW w:w="4579" w:type="dxa"/>
          </w:tcPr>
          <w:p w14:paraId="73048C52" w14:textId="77777777" w:rsidR="00AA6542" w:rsidRDefault="00964255" w:rsidP="00964255">
            <w:pPr>
              <w:pStyle w:val="ListParagraph"/>
              <w:numPr>
                <w:ilvl w:val="0"/>
                <w:numId w:val="1"/>
              </w:numPr>
            </w:pPr>
            <w:r>
              <w:t xml:space="preserve">Eco-friendly stylish </w:t>
            </w:r>
            <w:r w:rsidR="00E85522">
              <w:t>packaging</w:t>
            </w:r>
          </w:p>
          <w:p w14:paraId="44BA21CE" w14:textId="1EE9F05C" w:rsidR="00E85522" w:rsidRDefault="00E85522" w:rsidP="00E85522">
            <w:pPr>
              <w:pStyle w:val="ListParagraph"/>
            </w:pPr>
          </w:p>
        </w:tc>
        <w:tc>
          <w:tcPr>
            <w:tcW w:w="4669" w:type="dxa"/>
          </w:tcPr>
          <w:p w14:paraId="33AFB407" w14:textId="114F6EC7" w:rsidR="00AA6542" w:rsidRDefault="00C97846">
            <w:r>
              <w:t>Our packaging is stylish, simple, and eco-friendly. We recyclable and sustainable materials to reduce waste while giving customers a beautiful unboxing experience.</w:t>
            </w:r>
          </w:p>
        </w:tc>
      </w:tr>
      <w:tr w:rsidR="00AA6542" w14:paraId="373099B1" w14:textId="77777777" w:rsidTr="00E2551F">
        <w:trPr>
          <w:trHeight w:val="280"/>
        </w:trPr>
        <w:tc>
          <w:tcPr>
            <w:tcW w:w="4579" w:type="dxa"/>
          </w:tcPr>
          <w:p w14:paraId="024C0264" w14:textId="77777777" w:rsidR="00AA6542" w:rsidRDefault="00E85522" w:rsidP="00E85522">
            <w:pPr>
              <w:pStyle w:val="ListParagraph"/>
              <w:numPr>
                <w:ilvl w:val="0"/>
                <w:numId w:val="1"/>
              </w:numPr>
            </w:pPr>
            <w:r>
              <w:t>Styling tip</w:t>
            </w:r>
          </w:p>
          <w:p w14:paraId="16F0D11D" w14:textId="6CEE7550" w:rsidR="00E85522" w:rsidRDefault="00E85522" w:rsidP="00E85522">
            <w:pPr>
              <w:pStyle w:val="ListParagraph"/>
            </w:pPr>
          </w:p>
        </w:tc>
        <w:tc>
          <w:tcPr>
            <w:tcW w:w="4669" w:type="dxa"/>
          </w:tcPr>
          <w:p w14:paraId="2F930B98" w14:textId="1933D172" w:rsidR="00AA6542" w:rsidRDefault="00286577">
            <w:r>
              <w:t>Keep your outfit simple and add one trendy accessory to make your look stylish and unique.</w:t>
            </w:r>
          </w:p>
        </w:tc>
      </w:tr>
      <w:tr w:rsidR="00AA6542" w14:paraId="6F3272A8" w14:textId="77777777" w:rsidTr="00E2551F">
        <w:trPr>
          <w:trHeight w:val="294"/>
        </w:trPr>
        <w:tc>
          <w:tcPr>
            <w:tcW w:w="4579" w:type="dxa"/>
          </w:tcPr>
          <w:p w14:paraId="354A5359" w14:textId="77777777" w:rsidR="00AA6542" w:rsidRDefault="00003C4E" w:rsidP="00E85522">
            <w:pPr>
              <w:pStyle w:val="ListParagraph"/>
              <w:numPr>
                <w:ilvl w:val="0"/>
                <w:numId w:val="1"/>
              </w:numPr>
            </w:pPr>
            <w:r>
              <w:t>Sustainability Fact</w:t>
            </w:r>
          </w:p>
          <w:p w14:paraId="5E84DC1D" w14:textId="55C204EC" w:rsidR="00003C4E" w:rsidRDefault="00003C4E" w:rsidP="00003C4E">
            <w:pPr>
              <w:pStyle w:val="ListParagraph"/>
            </w:pPr>
          </w:p>
        </w:tc>
        <w:tc>
          <w:tcPr>
            <w:tcW w:w="4669" w:type="dxa"/>
          </w:tcPr>
          <w:p w14:paraId="29FD22F2" w14:textId="4DAD95CB" w:rsidR="00AA6542" w:rsidRDefault="00286577">
            <w:r>
              <w:t>The fashion industry produces a large amount of waste. Choosing eco-friendly and durable clothes can help reduce waste and protect our environment.</w:t>
            </w:r>
          </w:p>
        </w:tc>
      </w:tr>
      <w:tr w:rsidR="00AA6542" w14:paraId="4F8BCC66" w14:textId="77777777" w:rsidTr="00E2551F">
        <w:trPr>
          <w:trHeight w:val="280"/>
        </w:trPr>
        <w:tc>
          <w:tcPr>
            <w:tcW w:w="4579" w:type="dxa"/>
          </w:tcPr>
          <w:p w14:paraId="6E0F7DB6" w14:textId="77777777" w:rsidR="00AA6542" w:rsidRDefault="006224EF" w:rsidP="00003C4E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C</w:t>
            </w:r>
            <w:r w:rsidR="00E2551F">
              <w:t>ustomer Review</w:t>
            </w:r>
          </w:p>
          <w:p w14:paraId="7D658193" w14:textId="46FFA691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3A28EFFF" w14:textId="62C2D38C" w:rsidR="00AA6542" w:rsidRDefault="00286577">
            <w:r>
              <w:t>Our customers love the stylish designs, comfortable fit, and great quality of our products. Their feedback motivates us to keep growing.</w:t>
            </w:r>
          </w:p>
        </w:tc>
      </w:tr>
      <w:tr w:rsidR="00AA6542" w14:paraId="6B5D7E87" w14:textId="77777777" w:rsidTr="00E2551F">
        <w:trPr>
          <w:trHeight w:val="280"/>
        </w:trPr>
        <w:tc>
          <w:tcPr>
            <w:tcW w:w="4579" w:type="dxa"/>
          </w:tcPr>
          <w:p w14:paraId="629F3158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Reuse &amp; Recycle</w:t>
            </w:r>
          </w:p>
          <w:p w14:paraId="412D38D3" w14:textId="236AB04A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7EE9D356" w14:textId="0BC4E8CD" w:rsidR="00AA6542" w:rsidRDefault="00286577">
            <w:r>
              <w:t>Reuse old cloth by giving them a new style or purpose and recycle unwanted clothes to reduce waste. Small steps can help protect our environment.</w:t>
            </w:r>
          </w:p>
        </w:tc>
      </w:tr>
      <w:tr w:rsidR="00AA6542" w14:paraId="6ABD0F88" w14:textId="77777777" w:rsidTr="00E2551F">
        <w:trPr>
          <w:trHeight w:val="280"/>
        </w:trPr>
        <w:tc>
          <w:tcPr>
            <w:tcW w:w="4579" w:type="dxa"/>
          </w:tcPr>
          <w:p w14:paraId="60CD55B6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Weekend Look</w:t>
            </w:r>
          </w:p>
          <w:p w14:paraId="7CCBFDA5" w14:textId="5005E221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38CEA5D8" w14:textId="7F381173" w:rsidR="00AA6542" w:rsidRDefault="00286577">
            <w:r>
              <w:t>Choose a comfortable and stylish outfit for your weekend plans. Keep the look simple, trendy, and perfect for a relaxed day out.</w:t>
            </w:r>
          </w:p>
        </w:tc>
      </w:tr>
      <w:tr w:rsidR="00AA6542" w14:paraId="05B5FC78" w14:textId="77777777" w:rsidTr="00E2551F">
        <w:trPr>
          <w:trHeight w:val="280"/>
        </w:trPr>
        <w:tc>
          <w:tcPr>
            <w:tcW w:w="4579" w:type="dxa"/>
          </w:tcPr>
          <w:p w14:paraId="44A61A79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 xml:space="preserve">Meet the team </w:t>
            </w:r>
          </w:p>
          <w:p w14:paraId="7209B9DB" w14:textId="2145EB53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7A2C0483" w14:textId="0F811A5C" w:rsidR="00AA6542" w:rsidRDefault="00286577">
            <w:r>
              <w:t>Meet the creative team behind Stylish Fashion World. Our [passionate team works together to create trendy, comfortable, and stylish fashion for our customers.</w:t>
            </w:r>
          </w:p>
        </w:tc>
      </w:tr>
      <w:tr w:rsidR="00AA6542" w14:paraId="4197C5EC" w14:textId="77777777" w:rsidTr="00E2551F">
        <w:trPr>
          <w:trHeight w:val="294"/>
        </w:trPr>
        <w:tc>
          <w:tcPr>
            <w:tcW w:w="4579" w:type="dxa"/>
          </w:tcPr>
          <w:p w14:paraId="292796D4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Fabric Education</w:t>
            </w:r>
          </w:p>
          <w:p w14:paraId="31A34A35" w14:textId="234340D3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60629916" w14:textId="0E994E21" w:rsidR="00AA6542" w:rsidRDefault="009A46A0">
            <w:r>
              <w:t xml:space="preserve">Learn about different fabrics and their benefits. Choosing soft, durable, and eco-friendly fabrics can make your clothes more comfortable and better for the environment </w:t>
            </w:r>
          </w:p>
        </w:tc>
      </w:tr>
      <w:tr w:rsidR="00AA6542" w14:paraId="09C7A7D9" w14:textId="77777777" w:rsidTr="00E2551F">
        <w:trPr>
          <w:trHeight w:val="280"/>
        </w:trPr>
        <w:tc>
          <w:tcPr>
            <w:tcW w:w="4579" w:type="dxa"/>
          </w:tcPr>
          <w:p w14:paraId="2A36DAE0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 xml:space="preserve">This or That </w:t>
            </w:r>
          </w:p>
          <w:p w14:paraId="7690BBE8" w14:textId="1F7B2E53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2985B6EF" w14:textId="4850DA49" w:rsidR="00AA6542" w:rsidRDefault="009A46A0">
            <w:r>
              <w:t>Let your followers choose between two different fashion styles, colours or outfits. It is a fun way to increase engagement and know their preference.</w:t>
            </w:r>
          </w:p>
        </w:tc>
      </w:tr>
      <w:tr w:rsidR="00AA6542" w14:paraId="5365BE1C" w14:textId="77777777" w:rsidTr="00E2551F">
        <w:trPr>
          <w:trHeight w:val="280"/>
        </w:trPr>
        <w:tc>
          <w:tcPr>
            <w:tcW w:w="4579" w:type="dxa"/>
          </w:tcPr>
          <w:p w14:paraId="701DCEBB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New Collection Teaser</w:t>
            </w:r>
          </w:p>
          <w:p w14:paraId="4B7EEC13" w14:textId="6CF737B1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5F33703D" w14:textId="02379330" w:rsidR="00AA6542" w:rsidRDefault="009A46A0">
            <w:r>
              <w:t>Something stylish and exciting is coming soon! Stay turned to discover our new collection, featuring fresh designs and trendy looks</w:t>
            </w:r>
          </w:p>
        </w:tc>
      </w:tr>
      <w:tr w:rsidR="00AA6542" w14:paraId="1630FD33" w14:textId="77777777" w:rsidTr="00E2551F">
        <w:trPr>
          <w:trHeight w:val="280"/>
        </w:trPr>
        <w:tc>
          <w:tcPr>
            <w:tcW w:w="4579" w:type="dxa"/>
          </w:tcPr>
          <w:p w14:paraId="1FDDFBA7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Care guide</w:t>
            </w:r>
          </w:p>
          <w:p w14:paraId="013B0BDF" w14:textId="58A027AC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5143195E" w14:textId="44C2EA23" w:rsidR="00AA6542" w:rsidRDefault="009A46A0">
            <w:r>
              <w:t>Take proper care of your clothes by washing them gently, avoiding harsh chemicals, and storing them properly.  Good care helps clothes stay fresh, stylish, and long- lasting.</w:t>
            </w:r>
          </w:p>
        </w:tc>
      </w:tr>
      <w:tr w:rsidR="00AA6542" w14:paraId="1AA3B0E1" w14:textId="77777777" w:rsidTr="00E2551F">
        <w:trPr>
          <w:trHeight w:val="280"/>
        </w:trPr>
        <w:tc>
          <w:tcPr>
            <w:tcW w:w="4579" w:type="dxa"/>
          </w:tcPr>
          <w:p w14:paraId="29B497BB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Quote Post</w:t>
            </w:r>
          </w:p>
          <w:p w14:paraId="706E487E" w14:textId="4208F99F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51E0081A" w14:textId="3191B3B1" w:rsidR="00AA6542" w:rsidRDefault="0043338A">
            <w:r>
              <w:t>Fashion is not just about looking good; it is about making choices that are good for our planet.</w:t>
            </w:r>
          </w:p>
        </w:tc>
      </w:tr>
      <w:tr w:rsidR="00AA6542" w14:paraId="2963A1FB" w14:textId="77777777" w:rsidTr="00E2551F">
        <w:trPr>
          <w:trHeight w:val="294"/>
        </w:trPr>
        <w:tc>
          <w:tcPr>
            <w:tcW w:w="4579" w:type="dxa"/>
          </w:tcPr>
          <w:p w14:paraId="7F1D375A" w14:textId="1EE16671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Customer Engagement</w:t>
            </w:r>
          </w:p>
          <w:p w14:paraId="14C55CA4" w14:textId="7FAADE1B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727FBC31" w14:textId="54207BF8" w:rsidR="00AA6542" w:rsidRDefault="00F432AA">
            <w:r>
              <w:t>Ask your customers questions about their favourite styles, colours and outfits. Encourage them to share their opinions and experiences with Stylish Fashion World.</w:t>
            </w:r>
          </w:p>
        </w:tc>
      </w:tr>
      <w:tr w:rsidR="00AA6542" w14:paraId="5D06C24B" w14:textId="77777777" w:rsidTr="00E2551F">
        <w:trPr>
          <w:trHeight w:val="280"/>
        </w:trPr>
        <w:tc>
          <w:tcPr>
            <w:tcW w:w="4579" w:type="dxa"/>
          </w:tcPr>
          <w:p w14:paraId="470311FA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Product Details</w:t>
            </w:r>
          </w:p>
          <w:p w14:paraId="6E49EF86" w14:textId="4F707200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2576E39D" w14:textId="3DA06898" w:rsidR="00AA6542" w:rsidRDefault="00DC4D04">
            <w:r>
              <w:t>Highlight the product’s fabric, quality, design, and features.</w:t>
            </w:r>
          </w:p>
        </w:tc>
      </w:tr>
      <w:tr w:rsidR="00AA6542" w14:paraId="37BC3894" w14:textId="77777777" w:rsidTr="00E2551F">
        <w:trPr>
          <w:trHeight w:val="280"/>
        </w:trPr>
        <w:tc>
          <w:tcPr>
            <w:tcW w:w="4579" w:type="dxa"/>
          </w:tcPr>
          <w:p w14:paraId="6CB2E219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 xml:space="preserve">Sustainable Lifestyle Tips </w:t>
            </w:r>
          </w:p>
          <w:p w14:paraId="6758A34A" w14:textId="529A0ACA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4E7D4B3D" w14:textId="686C0D8C" w:rsidR="00AA6542" w:rsidRDefault="00DC4D04">
            <w:r>
              <w:t>Share simple eco-friendly habits like reusing clothes, reducing waste, and saving water</w:t>
            </w:r>
          </w:p>
        </w:tc>
      </w:tr>
      <w:tr w:rsidR="00AA6542" w14:paraId="00EBF0A4" w14:textId="77777777" w:rsidTr="00E2551F">
        <w:trPr>
          <w:trHeight w:val="280"/>
        </w:trPr>
        <w:tc>
          <w:tcPr>
            <w:tcW w:w="4579" w:type="dxa"/>
          </w:tcPr>
          <w:p w14:paraId="2B301996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Before &amp; After</w:t>
            </w:r>
          </w:p>
          <w:p w14:paraId="4AD3624D" w14:textId="61886F62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2A6F0A54" w14:textId="68166653" w:rsidR="00AA6542" w:rsidRDefault="00DC4D04">
            <w:r>
              <w:t>Show how an old garment is transformed into a stylish reusable outfit.</w:t>
            </w:r>
          </w:p>
        </w:tc>
      </w:tr>
      <w:tr w:rsidR="00AA6542" w14:paraId="61FCBFBF" w14:textId="77777777" w:rsidTr="00E2551F">
        <w:trPr>
          <w:trHeight w:val="294"/>
        </w:trPr>
        <w:tc>
          <w:tcPr>
            <w:tcW w:w="4579" w:type="dxa"/>
          </w:tcPr>
          <w:p w14:paraId="3657DF59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FAQ Post</w:t>
            </w:r>
          </w:p>
          <w:p w14:paraId="767B78ED" w14:textId="79B885D7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79DB0286" w14:textId="3643E4D7" w:rsidR="00AA6542" w:rsidRDefault="00DC4D04">
            <w:r>
              <w:t>Answer common questions about sustainable fashion and good quality products.</w:t>
            </w:r>
          </w:p>
        </w:tc>
      </w:tr>
      <w:tr w:rsidR="00AA6542" w14:paraId="3212F6F2" w14:textId="77777777" w:rsidTr="00E2551F">
        <w:trPr>
          <w:trHeight w:val="280"/>
        </w:trPr>
        <w:tc>
          <w:tcPr>
            <w:tcW w:w="4579" w:type="dxa"/>
          </w:tcPr>
          <w:p w14:paraId="53A87EAF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Styling Challenge</w:t>
            </w:r>
          </w:p>
          <w:p w14:paraId="3854DFF9" w14:textId="76650F62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2B212847" w14:textId="1E2234F1" w:rsidR="00AA6542" w:rsidRDefault="00DC4D04">
            <w:r>
              <w:t>Encourage followers to create and share their own sustainable outfit.</w:t>
            </w:r>
          </w:p>
        </w:tc>
      </w:tr>
      <w:tr w:rsidR="00AA6542" w14:paraId="630B8005" w14:textId="77777777" w:rsidTr="00E2551F">
        <w:trPr>
          <w:trHeight w:val="280"/>
        </w:trPr>
        <w:tc>
          <w:tcPr>
            <w:tcW w:w="4579" w:type="dxa"/>
          </w:tcPr>
          <w:p w14:paraId="6DA29B3F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Brand Story</w:t>
            </w:r>
          </w:p>
          <w:p w14:paraId="1C9882E0" w14:textId="3710BA37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21E18080" w14:textId="7E53A0F2" w:rsidR="00AA6542" w:rsidRDefault="00DC4D04">
            <w:r>
              <w:t xml:space="preserve">Share the story behind the brand, its journey, and its commitment to sustainable </w:t>
            </w:r>
            <w:r w:rsidR="00AB2DDA">
              <w:t>fashion.</w:t>
            </w:r>
          </w:p>
        </w:tc>
      </w:tr>
      <w:tr w:rsidR="00AA6542" w14:paraId="4D8916CB" w14:textId="77777777" w:rsidTr="00E2551F">
        <w:trPr>
          <w:trHeight w:val="280"/>
        </w:trPr>
        <w:tc>
          <w:tcPr>
            <w:tcW w:w="4579" w:type="dxa"/>
          </w:tcPr>
          <w:p w14:paraId="17FEE06E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 xml:space="preserve">Sustainable Fashion Myth </w:t>
            </w:r>
          </w:p>
          <w:p w14:paraId="4B3B31A2" w14:textId="4C74FCAB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38EBEA52" w14:textId="0806064F" w:rsidR="00AA6542" w:rsidRDefault="00AB2DDA">
            <w:r>
              <w:t>Share a common myth about sustainable fashion and explain the truth in a simple way.</w:t>
            </w:r>
          </w:p>
        </w:tc>
      </w:tr>
      <w:tr w:rsidR="00AA6542" w14:paraId="01EDB79A" w14:textId="77777777" w:rsidTr="00E2551F">
        <w:trPr>
          <w:trHeight w:val="280"/>
        </w:trPr>
        <w:tc>
          <w:tcPr>
            <w:tcW w:w="4579" w:type="dxa"/>
          </w:tcPr>
          <w:p w14:paraId="35B4F5AE" w14:textId="77777777" w:rsidR="00AA6542" w:rsidRDefault="00E2551F" w:rsidP="00E2551F">
            <w:pPr>
              <w:pStyle w:val="ListParagraph"/>
              <w:numPr>
                <w:ilvl w:val="0"/>
                <w:numId w:val="1"/>
              </w:numPr>
            </w:pPr>
            <w:r>
              <w:t>Community Post</w:t>
            </w:r>
          </w:p>
          <w:p w14:paraId="1F3C3CC5" w14:textId="649C159A" w:rsidR="00E2551F" w:rsidRDefault="00E2551F" w:rsidP="00E2551F">
            <w:pPr>
              <w:pStyle w:val="ListParagraph"/>
            </w:pPr>
          </w:p>
        </w:tc>
        <w:tc>
          <w:tcPr>
            <w:tcW w:w="4669" w:type="dxa"/>
          </w:tcPr>
          <w:p w14:paraId="64F40EEE" w14:textId="5F588859" w:rsidR="00AA6542" w:rsidRDefault="00AB2DDA">
            <w:r>
              <w:t>Encourage followers to share their sustainable fashion looks and ideas.</w:t>
            </w:r>
          </w:p>
        </w:tc>
      </w:tr>
      <w:tr w:rsidR="00A5547A" w14:paraId="44C18C62" w14:textId="77777777" w:rsidTr="00E2551F">
        <w:trPr>
          <w:trHeight w:val="280"/>
        </w:trPr>
        <w:tc>
          <w:tcPr>
            <w:tcW w:w="4579" w:type="dxa"/>
          </w:tcPr>
          <w:p w14:paraId="33EB0C08" w14:textId="77777777" w:rsidR="00A5547A" w:rsidRDefault="00A5547A" w:rsidP="00E2551F">
            <w:pPr>
              <w:pStyle w:val="ListParagraph"/>
              <w:numPr>
                <w:ilvl w:val="0"/>
                <w:numId w:val="1"/>
              </w:numPr>
            </w:pPr>
            <w:r>
              <w:t>Month-End Recap</w:t>
            </w:r>
          </w:p>
          <w:p w14:paraId="17FC8B2B" w14:textId="38EA9A1A" w:rsidR="00A5547A" w:rsidRDefault="00A5547A" w:rsidP="00A5547A">
            <w:pPr>
              <w:pStyle w:val="ListParagraph"/>
            </w:pPr>
          </w:p>
        </w:tc>
        <w:tc>
          <w:tcPr>
            <w:tcW w:w="4669" w:type="dxa"/>
          </w:tcPr>
          <w:p w14:paraId="4E739FAD" w14:textId="389DBD6B" w:rsidR="00A5547A" w:rsidRDefault="00AB2DDA">
            <w:r>
              <w:t>Summarize the months fashion highlights, customer feedback, and sustainability achievement’s.</w:t>
            </w:r>
          </w:p>
        </w:tc>
      </w:tr>
    </w:tbl>
    <w:p w14:paraId="3E0BE879" w14:textId="4420DCCF" w:rsidR="00AA6542" w:rsidRDefault="00AA6542"/>
    <w:p w14:paraId="61E96973" w14:textId="3E19B275" w:rsidR="00A5547A" w:rsidRDefault="00A5547A">
      <w:pPr>
        <w:rPr>
          <w:b/>
          <w:bCs/>
          <w:u w:val="single"/>
        </w:rPr>
      </w:pPr>
      <w:r w:rsidRPr="00A5547A">
        <w:rPr>
          <w:b/>
          <w:bCs/>
          <w:u w:val="single"/>
        </w:rPr>
        <w:t>Expected Outcome</w:t>
      </w:r>
    </w:p>
    <w:p w14:paraId="015D311A" w14:textId="59F4E1AA" w:rsidR="00A5547A" w:rsidRPr="00A5547A" w:rsidRDefault="00A5547A">
      <w:r w:rsidRPr="00A5547A">
        <w:t xml:space="preserve">The final outcome will </w:t>
      </w:r>
      <w:r>
        <w:t>be a well-organized 30- days social media content calendar with creative and relevant post ideas. It will help the fictional sustainable fashion brand build awareness, educate its audience, increase engagement, and maintain a consistent social media presence.</w:t>
      </w:r>
    </w:p>
    <w:sectPr w:rsidR="00A5547A" w:rsidRPr="00A5547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F53A3"/>
    <w:multiLevelType w:val="hybridMultilevel"/>
    <w:tmpl w:val="25EC47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900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Blog" w:val="1"/>
  </w:docVars>
  <w:rsids>
    <w:rsidRoot w:val="00AA6542"/>
    <w:rsid w:val="00003C4E"/>
    <w:rsid w:val="000B5366"/>
    <w:rsid w:val="000C7265"/>
    <w:rsid w:val="00122F52"/>
    <w:rsid w:val="001E2D61"/>
    <w:rsid w:val="00286577"/>
    <w:rsid w:val="00303D5E"/>
    <w:rsid w:val="00326E6F"/>
    <w:rsid w:val="00393ED2"/>
    <w:rsid w:val="0043338A"/>
    <w:rsid w:val="004914AC"/>
    <w:rsid w:val="005315E2"/>
    <w:rsid w:val="005669B0"/>
    <w:rsid w:val="005C7008"/>
    <w:rsid w:val="006224EF"/>
    <w:rsid w:val="00651C08"/>
    <w:rsid w:val="00667FD2"/>
    <w:rsid w:val="00690E37"/>
    <w:rsid w:val="00885367"/>
    <w:rsid w:val="00964255"/>
    <w:rsid w:val="009A46A0"/>
    <w:rsid w:val="009B2EBF"/>
    <w:rsid w:val="00A5547A"/>
    <w:rsid w:val="00A74A1E"/>
    <w:rsid w:val="00A80E05"/>
    <w:rsid w:val="00AA6542"/>
    <w:rsid w:val="00AB2DDA"/>
    <w:rsid w:val="00BB210E"/>
    <w:rsid w:val="00C97846"/>
    <w:rsid w:val="00CF71C6"/>
    <w:rsid w:val="00DC4D04"/>
    <w:rsid w:val="00E2551F"/>
    <w:rsid w:val="00E85522"/>
    <w:rsid w:val="00F432AA"/>
    <w:rsid w:val="00F46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06806"/>
  <w15:docId w15:val="{A92F33DF-7749-4FF6-A14F-A8A71D5D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next w:val="Normal"/>
    <w:uiPriority w:val="5"/>
    <w:qFormat/>
    <w:pPr>
      <w:spacing w:before="200" w:after="0"/>
      <w:outlineLvl w:val="0"/>
    </w:pPr>
    <w:rPr>
      <w:rFonts w:asciiTheme="majorHAnsi" w:eastAsiaTheme="majorEastAsia" w:hAnsiTheme="majorHAnsi" w:cstheme="majorBidi"/>
      <w:b/>
      <w:bCs/>
      <w:color w:val="323E4F" w:themeColor="text2" w:themeShade="BF"/>
      <w:sz w:val="30"/>
      <w:szCs w:val="36"/>
    </w:rPr>
  </w:style>
  <w:style w:type="paragraph" w:styleId="Heading2">
    <w:name w:val="heading 2"/>
    <w:basedOn w:val="Normal"/>
    <w:next w:val="Normal"/>
    <w:uiPriority w:val="6"/>
    <w:qFormat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23E4F" w:themeColor="text2" w:themeShade="BF"/>
      <w:sz w:val="26"/>
      <w:szCs w:val="32"/>
    </w:rPr>
  </w:style>
  <w:style w:type="paragraph" w:styleId="Heading3">
    <w:name w:val="heading 3"/>
    <w:basedOn w:val="Normal"/>
    <w:next w:val="Normal"/>
    <w:uiPriority w:val="7"/>
    <w:qFormat/>
    <w:p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23E4F" w:themeColor="text2" w:themeShade="BF"/>
      <w:szCs w:val="28"/>
    </w:rPr>
  </w:style>
  <w:style w:type="paragraph" w:styleId="Heading4">
    <w:name w:val="heading 4"/>
    <w:basedOn w:val="Normal"/>
    <w:next w:val="Normal"/>
    <w:uiPriority w:val="8"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323E4F" w:themeColor="text2" w:themeShade="BF"/>
      <w:szCs w:val="28"/>
    </w:rPr>
  </w:style>
  <w:style w:type="paragraph" w:styleId="Heading5">
    <w:name w:val="heading 5"/>
    <w:basedOn w:val="Normal"/>
    <w:next w:val="Normal"/>
    <w:uiPriority w:val="9"/>
    <w:qFormat/>
    <w:p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323E4F" w:themeColor="text2" w:themeShade="BF"/>
      <w:szCs w:val="28"/>
    </w:rPr>
  </w:style>
  <w:style w:type="paragraph" w:styleId="Heading6">
    <w:name w:val="heading 6"/>
    <w:basedOn w:val="Normal"/>
    <w:next w:val="Normal"/>
    <w:uiPriority w:val="10"/>
    <w:qFormat/>
    <w:pPr>
      <w:spacing w:before="200" w:after="0"/>
      <w:outlineLvl w:val="5"/>
    </w:pPr>
    <w:rPr>
      <w:rFonts w:asciiTheme="majorHAnsi" w:eastAsiaTheme="majorEastAsia" w:hAnsiTheme="majorHAnsi" w:cstheme="majorBidi"/>
      <w:b/>
      <w:bCs/>
      <w:color w:val="323E4F" w:themeColor="text2" w:themeShade="BF"/>
      <w:sz w:val="2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ublishwithline">
    <w:name w:val="Publish with line"/>
    <w:semiHidden/>
    <w:qFormat/>
    <w:pPr>
      <w:spacing w:after="0"/>
    </w:pPr>
    <w:rPr>
      <w:rFonts w:asciiTheme="majorHAnsi" w:eastAsiaTheme="majorEastAsia" w:hAnsiTheme="majorHAnsi" w:cstheme="majorBidi"/>
      <w:b/>
      <w:bCs/>
      <w:color w:val="262626"/>
      <w:sz w:val="32"/>
      <w:szCs w:val="38"/>
    </w:rPr>
  </w:style>
  <w:style w:type="paragraph" w:customStyle="1" w:styleId="PublishStatus">
    <w:name w:val="Publish Status"/>
    <w:basedOn w:val="Normal"/>
    <w:semiHidden/>
    <w:pPr>
      <w:pBdr>
        <w:top w:val="single" w:sz="8" w:space="1" w:color="E1E1E1"/>
        <w:left w:val="single" w:sz="8" w:space="2" w:color="F0F0F0"/>
        <w:bottom w:val="single" w:sz="8" w:space="1" w:color="E1E1E1"/>
        <w:right w:val="single" w:sz="8" w:space="2" w:color="F0F0F0"/>
      </w:pBdr>
      <w:shd w:val="clear" w:color="auto" w:fill="F0F0F0"/>
      <w:spacing w:before="100" w:after="100"/>
    </w:pPr>
    <w:rPr>
      <w:rFonts w:ascii="Segoe UI" w:hAnsi="Segoe UI"/>
      <w:color w:val="444444"/>
      <w:sz w:val="18"/>
      <w:szCs w:val="26"/>
    </w:rPr>
  </w:style>
  <w:style w:type="paragraph" w:customStyle="1" w:styleId="PublishStatusAccessible">
    <w:name w:val="PublishStatus_Accessible"/>
    <w:basedOn w:val="Normal"/>
    <w:semiHidden/>
    <w:pPr>
      <w:pBdr>
        <w:top w:val="single" w:sz="4" w:space="1" w:color="444444"/>
        <w:left w:val="single" w:sz="4" w:space="4" w:color="444444"/>
        <w:bottom w:val="single" w:sz="4" w:space="1" w:color="444444"/>
        <w:right w:val="single" w:sz="4" w:space="4" w:color="444444"/>
      </w:pBdr>
      <w:spacing w:before="100" w:after="100"/>
    </w:pPr>
    <w:rPr>
      <w:sz w:val="18"/>
      <w:szCs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Account">
    <w:name w:val="Account"/>
    <w:semiHidden/>
    <w:pPr>
      <w:tabs>
        <w:tab w:val="left" w:pos="72"/>
        <w:tab w:val="left" w:pos="1267"/>
      </w:tabs>
      <w:spacing w:after="0"/>
    </w:pPr>
    <w:rPr>
      <w:rFonts w:ascii="Segoe UI" w:eastAsia="Segoe UI" w:hAnsi="Segoe UI" w:cs="Segoe UI"/>
      <w:color w:val="666666"/>
      <w:sz w:val="18"/>
      <w:szCs w:val="24"/>
    </w:rPr>
  </w:style>
  <w:style w:type="paragraph" w:customStyle="1" w:styleId="Categories">
    <w:name w:val="Categories"/>
    <w:basedOn w:val="Account"/>
    <w:semiHidden/>
  </w:style>
  <w:style w:type="paragraph" w:styleId="ListParagraph">
    <w:name w:val="List Paragraph"/>
    <w:basedOn w:val="Normal"/>
    <w:uiPriority w:val="34"/>
    <w:semiHidden/>
    <w:qFormat/>
    <w:rsid w:val="0059004B"/>
    <w:pPr>
      <w:ind w:left="720"/>
      <w:contextualSpacing/>
    </w:pPr>
  </w:style>
  <w:style w:type="paragraph" w:customStyle="1" w:styleId="PadderBetweenTitleandProperties">
    <w:name w:val="Padder Between Title and Properties"/>
    <w:basedOn w:val="Normal"/>
    <w:semiHidden/>
    <w:pPr>
      <w:spacing w:after="20"/>
    </w:pPr>
    <w:rPr>
      <w:sz w:val="2"/>
      <w:szCs w:val="2"/>
    </w:rPr>
  </w:style>
  <w:style w:type="paragraph" w:customStyle="1" w:styleId="PadderBetweenControlandBody">
    <w:name w:val="Padder Between Control and Body"/>
    <w:basedOn w:val="Normal"/>
    <w:next w:val="Normal"/>
    <w:semiHidden/>
    <w:pPr>
      <w:spacing w:after="120"/>
    </w:pPr>
    <w:rPr>
      <w:sz w:val="2"/>
      <w:szCs w:val="2"/>
    </w:rPr>
  </w:style>
  <w:style w:type="character" w:styleId="Emphasis">
    <w:name w:val="Emphasis"/>
    <w:basedOn w:val="DefaultParagraphFont"/>
    <w:uiPriority w:val="22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underline">
    <w:name w:val="underline"/>
    <w:semiHidden/>
    <w:pPr>
      <w:pBdr>
        <w:bottom w:val="single" w:sz="8" w:space="2" w:color="C6C6C6"/>
      </w:pBdr>
      <w:spacing w:after="0"/>
    </w:pPr>
    <w:rPr>
      <w:sz w:val="2"/>
      <w:szCs w:val="2"/>
    </w:rPr>
  </w:style>
  <w:style w:type="paragraph" w:styleId="Quote">
    <w:name w:val="Quote"/>
    <w:basedOn w:val="Normal"/>
    <w:next w:val="Normal"/>
    <w:uiPriority w:val="1"/>
    <w:qFormat/>
    <w:pPr>
      <w:ind w:left="720" w:right="720"/>
    </w:pPr>
    <w:rPr>
      <w:color w:val="000000" w:themeColor="text1"/>
    </w:rPr>
  </w:style>
  <w:style w:type="paragraph" w:styleId="NormalWeb">
    <w:name w:val="Normal (Web)"/>
    <w:basedOn w:val="Normal"/>
    <w:uiPriority w:val="1"/>
    <w:rsid w:val="001A4199"/>
  </w:style>
  <w:style w:type="table" w:styleId="TableGrid">
    <w:name w:val="Table Grid"/>
    <w:basedOn w:val="TableNormal"/>
    <w:uiPriority w:val="59"/>
    <w:rsid w:val="00AA65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33\Blog.dotx" TargetMode="External"/></Relationships>
</file>

<file path=word/theme/theme1.xml><?xml version="1.0" encoding="utf-8"?>
<a:theme xmlns:a="http://schemas.openxmlformats.org/drawingml/2006/main" name="Blog">
  <a:themeElements>
    <a:clrScheme name="Blog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log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lo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logPostInfo xmlns="http://www.microsoft.com/Office/Word/BlogTool">
  <PostTitle>SOCIAL MEDIA CONTENT PLAN</PostTitle>
  <PostDate/>
  <PostID/>
  <Category1/>
  <Category2/>
  <Category3/>
  <Category4/>
  <Category5/>
  <Category6/>
  <Category7/>
  <Category8/>
  <Category9/>
  <Category10/>
  <Account/>
  <Enclosure/>
  <ProviderInfo>
    <PostURL/>
    <API/>
    <Categories/>
    <Trackbacks/>
    <Enclosures/>
    <BlogName/>
    <ImagePostAddress/>
  </ProviderInfo>
</BlogPostInfo>
</file>

<file path=customXml/itemProps1.xml><?xml version="1.0" encoding="utf-8"?>
<ds:datastoreItem xmlns:ds="http://schemas.openxmlformats.org/officeDocument/2006/customXml" ds:itemID="{5F329CAD-B019-4FA6-9FEF-74898909AD20}">
  <ds:schemaRefs>
    <ds:schemaRef ds:uri="http://www.microsoft.com/Office/Word/BlogToo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Blog</Template>
  <TotalTime>3</TotalTime>
  <Pages>3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Saloni Kotangale</cp:lastModifiedBy>
  <cp:revision>2</cp:revision>
  <dcterms:created xsi:type="dcterms:W3CDTF">2026-09-30T17:55:00Z</dcterms:created>
  <dcterms:modified xsi:type="dcterms:W3CDTF">2026-09-30T17:55:00Z</dcterms:modified>
</cp:coreProperties>
</file>